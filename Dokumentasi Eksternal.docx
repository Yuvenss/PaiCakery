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r>
        <w:t>PaiCakery</w:t>
      </w:r>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4E5C34D8" w:rsidR="005665F6" w:rsidRDefault="00AE7A98" w:rsidP="00420D19">
      <w:pPr>
        <w:spacing w:line="360" w:lineRule="auto"/>
        <w:ind w:firstLine="360"/>
        <w:jc w:val="both"/>
      </w:pPr>
      <w:r>
        <w:t>P</w:t>
      </w:r>
      <w:r w:rsidR="005665F6" w:rsidRPr="005665F6">
        <w:t xml:space="preserve">aiCakery is a cake shop that has been famous since 1998 until now for its cupcakes in </w:t>
      </w:r>
      <w:r w:rsidR="00891E64">
        <w:t>I</w:t>
      </w:r>
      <w:r w:rsidR="005665F6" w:rsidRPr="005665F6">
        <w:t xml:space="preserve">ndonesia. With more than 20 branch spread all over </w:t>
      </w:r>
      <w:r w:rsidR="005665F6">
        <w:t>I</w:t>
      </w:r>
      <w:r w:rsidR="005665F6" w:rsidRPr="005665F6">
        <w:t xml:space="preserve">ndonesia, PaiCakery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420D19">
      <w:pPr>
        <w:spacing w:line="360" w:lineRule="auto"/>
        <w:ind w:firstLine="360"/>
        <w:jc w:val="both"/>
      </w:pPr>
      <w:r w:rsidRPr="005665F6">
        <w:t>To grow its business even larger, PaiCakery also started to advertise and sell their cakes online through the website. Recently they added a new kind of cake to the menu, cupcakes! To make people know about this new product of PaiCakery,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1ADA93FF" w:rsidR="00B2372A" w:rsidRDefault="005665F6" w:rsidP="002F11B8">
      <w:pPr>
        <w:pStyle w:val="ListParagraph"/>
        <w:numPr>
          <w:ilvl w:val="0"/>
          <w:numId w:val="20"/>
        </w:numPr>
        <w:spacing w:line="360" w:lineRule="auto"/>
      </w:pPr>
      <w:r>
        <w:t>Opening</w:t>
      </w:r>
    </w:p>
    <w:p w14:paraId="7FF5F5F0" w14:textId="4E6C5A41" w:rsidR="005665F6" w:rsidRDefault="00AD386A" w:rsidP="005665F6">
      <w:pPr>
        <w:pStyle w:val="ListParagraph"/>
        <w:spacing w:line="360" w:lineRule="auto"/>
      </w:pPr>
      <w:r w:rsidRPr="00AD386A">
        <w:rPr>
          <w:noProof/>
        </w:rPr>
        <w:drawing>
          <wp:anchor distT="0" distB="0" distL="114300" distR="114300" simplePos="0" relativeHeight="251668480" behindDoc="1" locked="0" layoutInCell="1" allowOverlap="1" wp14:anchorId="003F9223" wp14:editId="220ADDC5">
            <wp:simplePos x="0" y="0"/>
            <wp:positionH relativeFrom="column">
              <wp:posOffset>3290570</wp:posOffset>
            </wp:positionH>
            <wp:positionV relativeFrom="paragraph">
              <wp:posOffset>1905</wp:posOffset>
            </wp:positionV>
            <wp:extent cx="2686050" cy="20154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6050" cy="2015490"/>
                    </a:xfrm>
                    <a:prstGeom prst="rect">
                      <a:avLst/>
                    </a:prstGeom>
                  </pic:spPr>
                </pic:pic>
              </a:graphicData>
            </a:graphic>
            <wp14:sizeRelH relativeFrom="margin">
              <wp14:pctWidth>0</wp14:pctWidth>
            </wp14:sizeRelH>
            <wp14:sizeRelV relativeFrom="margin">
              <wp14:pctHeight>0</wp14:pctHeight>
            </wp14:sizeRelV>
          </wp:anchor>
        </w:drawing>
      </w:r>
      <w:r w:rsidRPr="00AD386A">
        <w:rPr>
          <w:noProof/>
        </w:rPr>
        <w:drawing>
          <wp:inline distT="0" distB="0" distL="0" distR="0" wp14:anchorId="301E86A9" wp14:editId="272CAF53">
            <wp:extent cx="269514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53" cy="2025223"/>
                    </a:xfrm>
                    <a:prstGeom prst="rect">
                      <a:avLst/>
                    </a:prstGeom>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76F4D9FF"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AD386A" w:rsidRPr="00AD386A">
        <w:rPr>
          <w:noProof/>
        </w:rPr>
        <w:drawing>
          <wp:inline distT="0" distB="0" distL="0" distR="0" wp14:anchorId="2A5C1222" wp14:editId="410832BA">
            <wp:extent cx="2641600" cy="2003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172" cy="2010192"/>
                    </a:xfrm>
                    <a:prstGeom prst="rect">
                      <a:avLst/>
                    </a:prstGeom>
                  </pic:spPr>
                </pic:pic>
              </a:graphicData>
            </a:graphic>
          </wp:inline>
        </w:drawing>
      </w:r>
    </w:p>
    <w:p w14:paraId="0F566211" w14:textId="77777777" w:rsidR="005665F6" w:rsidRDefault="005665F6" w:rsidP="005665F6">
      <w:pPr>
        <w:pStyle w:val="ListParagraph"/>
        <w:spacing w:line="360" w:lineRule="auto"/>
      </w:pPr>
    </w:p>
    <w:p w14:paraId="60C2FAA0" w14:textId="11FE45E8" w:rsidR="005665F6" w:rsidRDefault="005665F6" w:rsidP="00420D19">
      <w:pPr>
        <w:pStyle w:val="ListParagraph"/>
        <w:spacing w:line="360" w:lineRule="auto"/>
        <w:ind w:firstLine="720"/>
        <w:jc w:val="both"/>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r w:rsidR="0090682C" w:rsidRPr="0017433D">
        <w:rPr>
          <w:b/>
          <w:bCs/>
        </w:rPr>
        <w:t>PaiCakery’s logo</w:t>
      </w:r>
      <w:r w:rsidR="0090682C" w:rsidRPr="0090682C">
        <w:t xml:space="preserve">, and a </w:t>
      </w:r>
      <w:r w:rsidR="0090682C" w:rsidRPr="0017433D">
        <w:rPr>
          <w:b/>
          <w:bCs/>
        </w:rPr>
        <w:t>continue button</w:t>
      </w:r>
      <w:r w:rsidR="0090682C" w:rsidRPr="0090682C">
        <w:t xml:space="preserve"> </w:t>
      </w:r>
      <w:r w:rsidR="0017433D">
        <w:t>will appear in a shop. Continue button will redirect user to the main menu section.</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743B713F" w:rsidR="0090682C" w:rsidRDefault="0090682C" w:rsidP="00420D19">
      <w:pPr>
        <w:spacing w:line="360" w:lineRule="auto"/>
        <w:ind w:left="720" w:firstLine="720"/>
        <w:jc w:val="both"/>
      </w:pPr>
      <w:r w:rsidRPr="0090682C">
        <w:t xml:space="preserve">If </w:t>
      </w:r>
      <w:r w:rsidR="0017433D">
        <w:t>user</w:t>
      </w:r>
      <w:r w:rsidRPr="0090682C">
        <w:t xml:space="preserve"> hover </w:t>
      </w:r>
      <w:r w:rsidR="0017433D">
        <w:t xml:space="preserve">their cursor </w:t>
      </w:r>
      <w:r w:rsidRPr="0090682C">
        <w:t xml:space="preserve">to one of the magic cakes on the hanging shelves, the </w:t>
      </w:r>
      <w:r w:rsidR="0017433D">
        <w:t>“</w:t>
      </w:r>
      <w:r w:rsidRPr="0090682C">
        <w:t>magic</w:t>
      </w:r>
      <w:r w:rsidR="0017433D">
        <w:t>” animation</w:t>
      </w:r>
      <w:r w:rsidRPr="0090682C">
        <w:t xml:space="preserve">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063283F0" w:rsidR="005F034D" w:rsidRDefault="009056FD" w:rsidP="00420D19">
      <w:pPr>
        <w:pStyle w:val="ListParagraph"/>
        <w:spacing w:line="360" w:lineRule="auto"/>
        <w:ind w:firstLine="720"/>
        <w:jc w:val="both"/>
      </w:pPr>
      <w:r w:rsidRPr="009056FD">
        <w:t xml:space="preserve">When </w:t>
      </w:r>
      <w:r w:rsidR="0017433D">
        <w:t>user</w:t>
      </w:r>
      <w:r w:rsidRPr="009056FD">
        <w:t xml:space="preserve"> enter the main menu, the background music will be played.</w:t>
      </w:r>
      <w:r>
        <w:t xml:space="preserve"> </w:t>
      </w:r>
      <w:r w:rsidR="005F034D" w:rsidRPr="005F034D">
        <w:t>T</w:t>
      </w:r>
      <w:r w:rsidR="00280BD5" w:rsidRPr="00280BD5">
        <w:t xml:space="preserve">he </w:t>
      </w:r>
      <w:r w:rsidR="0090682C" w:rsidRPr="0090682C">
        <w:t xml:space="preserve">main menu will show a </w:t>
      </w:r>
      <w:r w:rsidR="0090682C" w:rsidRPr="0017433D">
        <w:rPr>
          <w:b/>
          <w:bCs/>
        </w:rPr>
        <w:t>replay button</w:t>
      </w:r>
      <w:r w:rsidR="0090682C" w:rsidRPr="0090682C">
        <w:t xml:space="preserve"> to replay the opening animation, an </w:t>
      </w:r>
      <w:r w:rsidR="0090682C" w:rsidRPr="0017433D">
        <w:rPr>
          <w:b/>
          <w:bCs/>
        </w:rPr>
        <w:t>about button</w:t>
      </w:r>
      <w:r w:rsidR="0090682C" w:rsidRPr="0090682C">
        <w:t xml:space="preserve"> to show PaiCakery’s promotion video, a </w:t>
      </w:r>
      <w:r w:rsidR="0090682C" w:rsidRPr="0017433D">
        <w:rPr>
          <w:b/>
          <w:bCs/>
        </w:rPr>
        <w:t>cake list button</w:t>
      </w:r>
      <w:r w:rsidR="0090682C" w:rsidRPr="0090682C">
        <w:t xml:space="preserve"> to show PaiCakery’s cupcakes menu, </w:t>
      </w:r>
      <w:r w:rsidR="0090682C" w:rsidRPr="00891E64">
        <w:rPr>
          <w:b/>
          <w:bCs/>
        </w:rPr>
        <w:t>our website button</w:t>
      </w:r>
      <w:r w:rsidR="0090682C" w:rsidRPr="0090682C">
        <w:t xml:space="preserve"> that will open a new tab, then redirect </w:t>
      </w:r>
      <w:r w:rsidR="001D7938">
        <w:t>user</w:t>
      </w:r>
      <w:r w:rsidR="0090682C" w:rsidRPr="0090682C">
        <w:t xml:space="preserve"> to the PaiCakery’s website to make orders, lastly the </w:t>
      </w:r>
      <w:r w:rsidR="0090682C" w:rsidRPr="0017433D">
        <w:rPr>
          <w:b/>
          <w:bCs/>
        </w:rPr>
        <w:t>exit button</w:t>
      </w:r>
      <w:r w:rsidR="0090682C" w:rsidRPr="0090682C">
        <w:t xml:space="preserve"> that will trigger the closing and bring </w:t>
      </w:r>
      <w:r w:rsidR="001D7938">
        <w:t>user</w:t>
      </w:r>
      <w:r w:rsidR="0090682C" w:rsidRPr="0090682C">
        <w:t xml:space="preserv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About PaiCakery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594EC704" w:rsidR="005F034D" w:rsidRDefault="005F034D" w:rsidP="00420D19">
      <w:pPr>
        <w:pStyle w:val="ListParagraph"/>
        <w:spacing w:line="360" w:lineRule="auto"/>
        <w:ind w:firstLine="720"/>
        <w:jc w:val="both"/>
      </w:pPr>
      <w:r w:rsidRPr="005F034D">
        <w:t xml:space="preserve">About Us modal will show after </w:t>
      </w:r>
      <w:r w:rsidR="001D7938">
        <w:t>user</w:t>
      </w:r>
      <w:r w:rsidRPr="005F034D">
        <w:t xml:space="preserve"> press the about button in the main menu. This modal will show a promotion video </w:t>
      </w:r>
      <w:r w:rsidR="002E5ABC">
        <w:t xml:space="preserve">that also give information about </w:t>
      </w:r>
      <w:r w:rsidRPr="005F034D">
        <w:t xml:space="preserve">the cake shop. This modal also has a close button to bring </w:t>
      </w:r>
      <w:r w:rsidR="001D7938">
        <w:t>user</w:t>
      </w:r>
      <w:r w:rsidRPr="005F034D">
        <w:t xml:space="preserve"> back to the main menu.</w:t>
      </w:r>
      <w:r w:rsidR="009056FD" w:rsidRPr="009056FD">
        <w:t xml:space="preserve"> While </w:t>
      </w:r>
      <w:r w:rsidR="001D7938">
        <w:t>user</w:t>
      </w:r>
      <w:r w:rsidR="009056FD" w:rsidRPr="009056FD">
        <w:t xml:space="preserve"> see this modal, the background music will be paused and then played again after </w:t>
      </w:r>
      <w:r w:rsidR="001D7938">
        <w:t>user</w:t>
      </w:r>
      <w:r w:rsidR="009056FD" w:rsidRPr="009056FD">
        <w:t xml:space="preserve"> back to the main menu.</w:t>
      </w:r>
    </w:p>
    <w:p w14:paraId="11BB8ECC" w14:textId="6DECA062" w:rsidR="005665F6" w:rsidRDefault="005665F6" w:rsidP="002F11B8">
      <w:pPr>
        <w:pStyle w:val="ListParagraph"/>
        <w:numPr>
          <w:ilvl w:val="0"/>
          <w:numId w:val="20"/>
        </w:numPr>
        <w:spacing w:line="360" w:lineRule="auto"/>
      </w:pPr>
      <w:r>
        <w:lastRenderedPageBreak/>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69954C8E" w:rsidR="00D8659D" w:rsidRDefault="00D8659D" w:rsidP="00420D19">
      <w:pPr>
        <w:pStyle w:val="ListParagraph"/>
        <w:spacing w:line="360" w:lineRule="auto"/>
        <w:ind w:firstLine="720"/>
        <w:jc w:val="both"/>
      </w:pPr>
      <w:r w:rsidRPr="00D8659D">
        <w:t xml:space="preserve">After </w:t>
      </w:r>
      <w:r w:rsidR="00EE30CA" w:rsidRPr="00EE30CA">
        <w:t xml:space="preserve">clicking the cake list button in the main menu, the screen will load and get </w:t>
      </w:r>
      <w:r w:rsidR="00420D19">
        <w:t>user</w:t>
      </w:r>
      <w:r w:rsidR="00EE30CA" w:rsidRPr="00EE30CA">
        <w:t xml:space="preserve"> into the menu page, this page shows them the clickable PaiCakery’s cupcakes menu and for the menu that is recommended, there will be a thumb stamp on the top left of the picture. When </w:t>
      </w:r>
      <w:r w:rsidR="001D7938">
        <w:t>user</w:t>
      </w:r>
      <w:r w:rsidR="00EE30CA" w:rsidRPr="00EE30CA">
        <w:t xml:space="preserve"> hover to one of the menus, the area around that menu will change color to show that menu is clickable. To see the description and the detail of each cupcake, </w:t>
      </w:r>
      <w:r w:rsidR="001D7938">
        <w:t>user</w:t>
      </w:r>
      <w:r w:rsidR="00EE30CA" w:rsidRPr="00EE30CA">
        <w:t xml:space="preserve"> can click the menu and then the screen will be directed to the cake detail page. The back button in top left of the page, will get </w:t>
      </w:r>
      <w:r w:rsidR="001D7938">
        <w:t>user</w:t>
      </w:r>
      <w:r w:rsidR="00EE30CA" w:rsidRPr="00EE30CA">
        <w:t xml:space="preserv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50698F32" w:rsidR="00EA02E1" w:rsidRDefault="000D6C4F" w:rsidP="00420D19">
      <w:pPr>
        <w:pStyle w:val="ListParagraph"/>
        <w:spacing w:line="360" w:lineRule="auto"/>
        <w:ind w:firstLine="720"/>
        <w:jc w:val="both"/>
      </w:pPr>
      <w:r w:rsidRPr="000D6C4F">
        <w:t xml:space="preserve">After clicking one menu, </w:t>
      </w:r>
      <w:r w:rsidR="001D7938">
        <w:t>user</w:t>
      </w:r>
      <w:r w:rsidRPr="000D6C4F">
        <w:t xml:space="preserve"> will be directed to one of these screens according to the menu that they click. This menu detail will display the cake’s picture, name, price, and brief description. There will be a back button on the top left that will redirect </w:t>
      </w:r>
      <w:r w:rsidR="001D7938">
        <w:t>user</w:t>
      </w:r>
      <w:r w:rsidRPr="000D6C4F">
        <w:t xml:space="preserv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t>Closing</w:t>
      </w:r>
    </w:p>
    <w:p w14:paraId="6D1FD895" w14:textId="77777777" w:rsidR="000D6C4F" w:rsidRDefault="000D6C4F" w:rsidP="000D6C4F">
      <w:pPr>
        <w:pStyle w:val="ListParagraph"/>
        <w:spacing w:line="360" w:lineRule="auto"/>
      </w:pPr>
    </w:p>
    <w:p w14:paraId="7F0C99C1" w14:textId="1A50C5FE" w:rsidR="00EA02E1" w:rsidRDefault="00AD386A"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1A68CFDE">
            <wp:simplePos x="0" y="0"/>
            <wp:positionH relativeFrom="column">
              <wp:posOffset>3360420</wp:posOffset>
            </wp:positionH>
            <wp:positionV relativeFrom="paragraph">
              <wp:posOffset>5080</wp:posOffset>
            </wp:positionV>
            <wp:extent cx="2772794" cy="2070100"/>
            <wp:effectExtent l="0" t="0" r="889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521" cy="2072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86A">
        <w:rPr>
          <w:noProof/>
        </w:rPr>
        <w:drawing>
          <wp:anchor distT="0" distB="0" distL="114300" distR="114300" simplePos="0" relativeHeight="251669504" behindDoc="1" locked="0" layoutInCell="1" allowOverlap="1" wp14:anchorId="5CE7499F" wp14:editId="53736CFF">
            <wp:simplePos x="0" y="0"/>
            <wp:positionH relativeFrom="column">
              <wp:posOffset>3360421</wp:posOffset>
            </wp:positionH>
            <wp:positionV relativeFrom="paragraph">
              <wp:posOffset>2164081</wp:posOffset>
            </wp:positionV>
            <wp:extent cx="2762250" cy="2067450"/>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9890" cy="2073168"/>
                    </a:xfrm>
                    <a:prstGeom prst="rect">
                      <a:avLst/>
                    </a:prstGeom>
                  </pic:spPr>
                </pic:pic>
              </a:graphicData>
            </a:graphic>
            <wp14:sizeRelH relativeFrom="margin">
              <wp14:pctWidth>0</wp14:pctWidth>
            </wp14:sizeRelH>
            <wp14:sizeRelV relativeFrom="margin">
              <wp14:pctHeight>0</wp14:pctHeight>
            </wp14:sizeRelV>
          </wp:anchor>
        </w:drawing>
      </w:r>
      <w:r w:rsidR="000D6C4F">
        <w:rPr>
          <w:rFonts w:ascii="Arial" w:hAnsi="Arial" w:cs="Arial"/>
          <w:noProof/>
          <w:color w:val="000000"/>
          <w:sz w:val="22"/>
          <w:szCs w:val="22"/>
          <w:bdr w:val="none" w:sz="0" w:space="0" w:color="auto" w:frame="1"/>
        </w:rPr>
        <w:drawing>
          <wp:inline distT="0" distB="0" distL="0" distR="0" wp14:anchorId="5F48019E" wp14:editId="695F48E0">
            <wp:extent cx="2779151" cy="2076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933" cy="2077034"/>
                    </a:xfrm>
                    <a:prstGeom prst="rect">
                      <a:avLst/>
                    </a:prstGeom>
                    <a:noFill/>
                    <a:ln>
                      <a:noFill/>
                    </a:ln>
                  </pic:spPr>
                </pic:pic>
              </a:graphicData>
            </a:graphic>
          </wp:inline>
        </w:drawing>
      </w:r>
    </w:p>
    <w:p w14:paraId="5725487A" w14:textId="7CE4CE54" w:rsidR="00EA02E1" w:rsidRDefault="00AD386A" w:rsidP="00EA02E1">
      <w:pPr>
        <w:pStyle w:val="ListParagraph"/>
        <w:spacing w:line="360" w:lineRule="auto"/>
      </w:pPr>
      <w:r w:rsidRPr="00AD386A">
        <w:rPr>
          <w:noProof/>
        </w:rPr>
        <w:drawing>
          <wp:inline distT="0" distB="0" distL="0" distR="0" wp14:anchorId="76F7C4F7" wp14:editId="3D18AA36">
            <wp:extent cx="2774950" cy="20844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318" cy="2091447"/>
                    </a:xfrm>
                    <a:prstGeom prst="rect">
                      <a:avLst/>
                    </a:prstGeom>
                  </pic:spPr>
                </pic:pic>
              </a:graphicData>
            </a:graphic>
          </wp:inline>
        </w:drawing>
      </w:r>
    </w:p>
    <w:p w14:paraId="641FBA07" w14:textId="3252775D" w:rsidR="00EA02E1" w:rsidRDefault="00EA02E1" w:rsidP="00EA02E1">
      <w:pPr>
        <w:pStyle w:val="ListParagraph"/>
        <w:spacing w:line="360" w:lineRule="auto"/>
      </w:pPr>
    </w:p>
    <w:p w14:paraId="20B9EAC7" w14:textId="5F6164B0" w:rsidR="00EA02E1" w:rsidRDefault="00EA02E1" w:rsidP="00420D19">
      <w:pPr>
        <w:pStyle w:val="ListParagraph"/>
        <w:spacing w:line="360" w:lineRule="auto"/>
        <w:ind w:firstLine="720"/>
        <w:jc w:val="both"/>
      </w:pPr>
      <w:r w:rsidRPr="00EA02E1">
        <w:t xml:space="preserve">When </w:t>
      </w:r>
      <w:r w:rsidR="00420D19">
        <w:t>user</w:t>
      </w:r>
      <w:r w:rsidRPr="00EA02E1">
        <w:t xml:space="preserve"> click the exit button in the main menu, it will call the fairy to take her cakes and then bring us back to the fairy mountain. At the end of th</w:t>
      </w:r>
      <w:r w:rsidR="00420D19">
        <w:t>is</w:t>
      </w:r>
      <w:r w:rsidRPr="00EA02E1">
        <w:t xml:space="preserve"> advertisement, there will be a </w:t>
      </w:r>
      <w:r w:rsidRPr="00420D19">
        <w:rPr>
          <w:b/>
          <w:bCs/>
        </w:rPr>
        <w:t>restart button</w:t>
      </w:r>
      <w:r w:rsidRPr="00EA02E1">
        <w:t xml:space="preserve"> to call back the fairy and her cakes </w:t>
      </w:r>
      <w:r w:rsidR="00420D19">
        <w:t>and</w:t>
      </w:r>
      <w:r w:rsidRPr="00EA02E1">
        <w:t xml:space="preserve"> </w:t>
      </w:r>
      <w:r w:rsidR="00420D19">
        <w:t xml:space="preserve">will </w:t>
      </w:r>
      <w:r w:rsidRPr="00EA02E1">
        <w:t>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6FB9067" w:rsidR="009F37DD" w:rsidRDefault="00D8659D" w:rsidP="002F11B8">
      <w:pPr>
        <w:pStyle w:val="ListParagraph"/>
        <w:numPr>
          <w:ilvl w:val="0"/>
          <w:numId w:val="21"/>
        </w:numPr>
        <w:spacing w:line="360" w:lineRule="auto"/>
      </w:pPr>
      <w:r>
        <w:t>Image Sources:</w:t>
      </w:r>
    </w:p>
    <w:p w14:paraId="3BDFA95E" w14:textId="27F2F6B4" w:rsidR="00E3250C" w:rsidRDefault="00E3250C" w:rsidP="00E3250C">
      <w:pPr>
        <w:pStyle w:val="ListParagraph"/>
        <w:numPr>
          <w:ilvl w:val="0"/>
          <w:numId w:val="23"/>
        </w:numPr>
        <w:spacing w:line="360" w:lineRule="auto"/>
      </w:pPr>
      <w:r>
        <w:t>Mountain</w:t>
      </w:r>
    </w:p>
    <w:p w14:paraId="2EEF1834" w14:textId="067F7EB9" w:rsidR="00E3250C" w:rsidRPr="00692ED7" w:rsidRDefault="005D4D11" w:rsidP="00E3250C">
      <w:pPr>
        <w:spacing w:line="360" w:lineRule="auto"/>
        <w:ind w:left="360"/>
        <w:rPr>
          <w:color w:val="3667C3" w:themeColor="accent2" w:themeShade="BF"/>
        </w:rPr>
      </w:pPr>
      <w:hyperlink r:id="rId29" w:history="1">
        <w:r w:rsidR="00E3250C" w:rsidRPr="00692ED7">
          <w:rPr>
            <w:rStyle w:val="Hyperlink"/>
            <w:color w:val="3667C3" w:themeColor="accent2" w:themeShade="BF"/>
          </w:rPr>
          <w:t>https://prakash-kumar04.github.io/Me/images/mountain.png</w:t>
        </w:r>
      </w:hyperlink>
      <w:r w:rsidR="00E3250C" w:rsidRPr="00692ED7">
        <w:rPr>
          <w:color w:val="3667C3" w:themeColor="accent2" w:themeShade="BF"/>
        </w:rPr>
        <w:t xml:space="preserve"> </w:t>
      </w:r>
    </w:p>
    <w:p w14:paraId="1A548A05" w14:textId="2484BDAD" w:rsidR="00D8659D" w:rsidRPr="00692ED7" w:rsidRDefault="00D8659D" w:rsidP="00D8659D">
      <w:pPr>
        <w:pStyle w:val="ListParagraph"/>
        <w:numPr>
          <w:ilvl w:val="0"/>
          <w:numId w:val="23"/>
        </w:numPr>
        <w:spacing w:line="360" w:lineRule="auto"/>
      </w:pPr>
      <w:r w:rsidRPr="00692ED7">
        <w:t>Cakes on table</w:t>
      </w:r>
    </w:p>
    <w:p w14:paraId="4B666603" w14:textId="77777777" w:rsidR="00A52A01" w:rsidRPr="00692ED7" w:rsidRDefault="005D4D11" w:rsidP="00442C82">
      <w:pPr>
        <w:spacing w:after="120"/>
        <w:ind w:left="426"/>
      </w:pPr>
      <w:hyperlink r:id="rId30" w:history="1">
        <w:r w:rsidR="00A52A01" w:rsidRPr="00692ED7">
          <w:rPr>
            <w:rStyle w:val="Hyperlink"/>
            <w:color w:val="1155CC"/>
          </w:rPr>
          <w:t>https://encrypted-tbn0.gstatic.com/images?q=tbn:ANd9GcSRiVM6j9CQQ4k_7TNEE7mX7-8hJq1iruYuoQ&amp;usqp=CAU</w:t>
        </w:r>
      </w:hyperlink>
    </w:p>
    <w:p w14:paraId="41C0BD86" w14:textId="38053BE6" w:rsidR="00A52A01" w:rsidRPr="00692ED7" w:rsidRDefault="005D4D11" w:rsidP="00442C82">
      <w:pPr>
        <w:spacing w:after="120"/>
        <w:ind w:left="426"/>
      </w:pPr>
      <w:hyperlink r:id="rId31" w:history="1">
        <w:r w:rsidR="00A52A01" w:rsidRPr="00692ED7">
          <w:rPr>
            <w:rStyle w:val="Hyperlink"/>
            <w:color w:val="1155CC"/>
          </w:rPr>
          <w:t>https://encrypted-tbn0.gstatic.com/images?q=tbn:ANd9GcTSSePPpQoTauxS39xtD7OXVudOiOBs43zcGg&amp;usqp=CAU</w:t>
        </w:r>
      </w:hyperlink>
    </w:p>
    <w:p w14:paraId="3BD7BAB3" w14:textId="1AE7ED1E" w:rsidR="00A52A01" w:rsidRPr="00692ED7" w:rsidRDefault="005D4D11" w:rsidP="00442C82">
      <w:pPr>
        <w:spacing w:after="120"/>
        <w:ind w:left="426"/>
        <w:rPr>
          <w:rStyle w:val="Hyperlink"/>
          <w:color w:val="1155CC"/>
        </w:rPr>
      </w:pPr>
      <w:hyperlink r:id="rId32" w:history="1">
        <w:r w:rsidR="00A52A01" w:rsidRPr="00692ED7">
          <w:rPr>
            <w:rStyle w:val="Hyperlink"/>
            <w:color w:val="1155CC"/>
          </w:rPr>
          <w:t>https://encrypted-tbn0.gstatic.com/images?q=tbn:ANd9GcQMQUVueObase0qqPXvgYw-_Hu9b6WrIH222Q&amp;usqp=CAU</w:t>
        </w:r>
      </w:hyperlink>
    </w:p>
    <w:p w14:paraId="4E806320" w14:textId="77777777" w:rsidR="009F229D" w:rsidRPr="00692ED7" w:rsidRDefault="009F229D" w:rsidP="00442C82">
      <w:pPr>
        <w:spacing w:after="120"/>
        <w:ind w:left="426"/>
      </w:pPr>
    </w:p>
    <w:p w14:paraId="3CC062FB" w14:textId="4855C43B" w:rsidR="00D8659D" w:rsidRPr="00692ED7" w:rsidRDefault="00D8659D" w:rsidP="00D8659D">
      <w:pPr>
        <w:pStyle w:val="ListParagraph"/>
        <w:numPr>
          <w:ilvl w:val="0"/>
          <w:numId w:val="23"/>
        </w:numPr>
        <w:spacing w:line="360" w:lineRule="auto"/>
      </w:pPr>
      <w:r w:rsidRPr="00692ED7">
        <w:t>Cakes on hanging shelf</w:t>
      </w:r>
    </w:p>
    <w:p w14:paraId="5C2E1C1C" w14:textId="4A86D154" w:rsidR="00D8659D" w:rsidRPr="00692ED7" w:rsidRDefault="005D4D11" w:rsidP="00442C82">
      <w:pPr>
        <w:spacing w:after="120"/>
        <w:ind w:left="426"/>
      </w:pPr>
      <w:hyperlink r:id="rId33" w:history="1">
        <w:r w:rsidR="00A52A01" w:rsidRPr="00692ED7">
          <w:rPr>
            <w:rStyle w:val="Hyperlink"/>
            <w:color w:val="1155CC"/>
          </w:rPr>
          <w:t>https://encrypted-tbn0.gstatic.com/images?q=tbn:ANd9GcQur3A-Ile7ndezTXXGjZUxS7w1kiUYwDFehQ&amp;usqp=CAU</w:t>
        </w:r>
      </w:hyperlink>
    </w:p>
    <w:p w14:paraId="31196BD1" w14:textId="38D30AD2" w:rsidR="00A52A01" w:rsidRPr="00692ED7" w:rsidRDefault="005D4D11" w:rsidP="00442C82">
      <w:pPr>
        <w:spacing w:after="120"/>
        <w:ind w:left="426"/>
      </w:pPr>
      <w:hyperlink r:id="rId34" w:history="1">
        <w:r w:rsidR="00A52A01" w:rsidRPr="00692ED7">
          <w:rPr>
            <w:rStyle w:val="Hyperlink"/>
            <w:color w:val="1155CC"/>
          </w:rPr>
          <w:t>https://library.kissclipart.com/20181217/lhe/kissclipart-dessert-vector-png-clipart-cheesecake-mousse-custa-324c7cb4f42d3c67.png</w:t>
        </w:r>
      </w:hyperlink>
    </w:p>
    <w:p w14:paraId="22F9760E" w14:textId="77777777" w:rsidR="00A52A01" w:rsidRPr="00692ED7" w:rsidRDefault="005D4D11" w:rsidP="00442C82">
      <w:pPr>
        <w:pStyle w:val="NormalWeb"/>
        <w:spacing w:before="0" w:beforeAutospacing="0" w:after="120" w:afterAutospacing="0"/>
        <w:ind w:left="426"/>
      </w:pPr>
      <w:hyperlink r:id="rId35" w:history="1">
        <w:r w:rsidR="00A52A01" w:rsidRPr="00692ED7">
          <w:rPr>
            <w:rStyle w:val="Hyperlink"/>
            <w:color w:val="1155CC"/>
          </w:rPr>
          <w:t>https://encrypted-tbn0.gstatic.com/images?q=tbn:ANd9GcSkJ8cPo2SwckE77haLuMlGHJRTcBt7oHXVjw&amp;usqp=CAU</w:t>
        </w:r>
      </w:hyperlink>
    </w:p>
    <w:p w14:paraId="5732CDB4" w14:textId="77777777" w:rsidR="00A52A01" w:rsidRPr="00692ED7" w:rsidRDefault="005D4D11" w:rsidP="00442C82">
      <w:pPr>
        <w:pStyle w:val="NormalWeb"/>
        <w:spacing w:before="0" w:beforeAutospacing="0" w:after="120" w:afterAutospacing="0"/>
        <w:ind w:left="426"/>
      </w:pPr>
      <w:hyperlink r:id="rId36" w:history="1">
        <w:r w:rsidR="00A52A01" w:rsidRPr="00692ED7">
          <w:rPr>
            <w:rStyle w:val="Hyperlink"/>
            <w:color w:val="1155CC"/>
          </w:rPr>
          <w:t>https://encrypted-tbn0.gstatic.com/images?q=tbn:ANd9GcT1JbBh95vDaNhTc2YqaYcLXc5Q0mXO9HYrFilfm-UvT6ShmmmSF73owdD440fV8jIaISU&amp;usqp=CAU</w:t>
        </w:r>
      </w:hyperlink>
    </w:p>
    <w:p w14:paraId="530A4B54" w14:textId="77777777" w:rsidR="00A52A01" w:rsidRPr="00692ED7" w:rsidRDefault="005D4D11" w:rsidP="00442C82">
      <w:pPr>
        <w:pStyle w:val="NormalWeb"/>
        <w:spacing w:before="0" w:beforeAutospacing="0" w:after="120" w:afterAutospacing="0"/>
        <w:ind w:left="426"/>
      </w:pPr>
      <w:hyperlink r:id="rId37" w:history="1">
        <w:r w:rsidR="00A52A01" w:rsidRPr="00692ED7">
          <w:rPr>
            <w:rStyle w:val="Hyperlink"/>
            <w:color w:val="1155CC"/>
          </w:rPr>
          <w:t>https://encrypted-tbn0.gstatic.com/images?q=tbn:ANd9GcQ03dyHFcMB8EXJwuaafc-rQ-V2o1npL0QtHQ&amp;usqp=CAU</w:t>
        </w:r>
      </w:hyperlink>
    </w:p>
    <w:p w14:paraId="4CF8C6A8" w14:textId="77777777" w:rsidR="00A52A01" w:rsidRPr="00692ED7" w:rsidRDefault="005D4D11" w:rsidP="00442C82">
      <w:pPr>
        <w:pStyle w:val="NormalWeb"/>
        <w:spacing w:before="0" w:beforeAutospacing="0" w:after="120" w:afterAutospacing="0"/>
        <w:ind w:left="426"/>
      </w:pPr>
      <w:hyperlink r:id="rId38" w:history="1">
        <w:r w:rsidR="00A52A01" w:rsidRPr="00692ED7">
          <w:rPr>
            <w:rStyle w:val="Hyperlink"/>
            <w:color w:val="1155CC"/>
          </w:rPr>
          <w:t>https://i.dlpng.com/static/png/6897227_preview.png</w:t>
        </w:r>
      </w:hyperlink>
    </w:p>
    <w:p w14:paraId="7EE9FF82" w14:textId="77777777" w:rsidR="00A52A01" w:rsidRPr="00692ED7" w:rsidRDefault="005D4D11" w:rsidP="00442C82">
      <w:pPr>
        <w:pStyle w:val="NormalWeb"/>
        <w:spacing w:before="0" w:beforeAutospacing="0" w:after="120" w:afterAutospacing="0"/>
        <w:ind w:left="426"/>
      </w:pPr>
      <w:hyperlink r:id="rId39" w:history="1">
        <w:r w:rsidR="00A52A01" w:rsidRPr="00692ED7">
          <w:rPr>
            <w:rStyle w:val="Hyperlink"/>
            <w:color w:val="1155CC"/>
          </w:rPr>
          <w:t>https://encrypted-tbn0.gstatic.com/images?q=tbn:ANd9GcTZehoaaXbGp3PpDYDg2EKXyzIFWtgFnFcHsg&amp;usqp=CAU</w:t>
        </w:r>
      </w:hyperlink>
    </w:p>
    <w:p w14:paraId="71FC0E51" w14:textId="7F754819" w:rsidR="00A52A01" w:rsidRPr="00692ED7" w:rsidRDefault="005D4D11" w:rsidP="00442C82">
      <w:pPr>
        <w:pStyle w:val="NormalWeb"/>
        <w:spacing w:before="0" w:beforeAutospacing="0" w:after="120" w:afterAutospacing="0"/>
        <w:ind w:left="426"/>
      </w:pPr>
      <w:hyperlink r:id="rId40" w:history="1">
        <w:r w:rsidR="00A52A01" w:rsidRPr="00692ED7">
          <w:rPr>
            <w:rStyle w:val="Hyperlink"/>
            <w:color w:val="1155CC"/>
          </w:rPr>
          <w:t>https://i.etsystatic.com/18461744/r/il/5d837d/1660153479/il_fullxfull.1660153479_90gf.jpg</w:t>
        </w:r>
      </w:hyperlink>
    </w:p>
    <w:p w14:paraId="515BD1EE" w14:textId="220F6080" w:rsidR="00A52A01" w:rsidRPr="00692ED7" w:rsidRDefault="0061088A" w:rsidP="0061088A">
      <w:pPr>
        <w:pStyle w:val="NormalWeb"/>
        <w:numPr>
          <w:ilvl w:val="0"/>
          <w:numId w:val="23"/>
        </w:numPr>
        <w:spacing w:before="0" w:beforeAutospacing="0" w:after="120" w:afterAutospacing="0"/>
      </w:pPr>
      <w:r w:rsidRPr="00692ED7">
        <w:t>Recommend logo</w:t>
      </w:r>
    </w:p>
    <w:p w14:paraId="42F5DD40" w14:textId="671DA215" w:rsidR="0061088A" w:rsidRPr="00692ED7" w:rsidRDefault="005D4D11" w:rsidP="00442C82">
      <w:pPr>
        <w:pStyle w:val="NormalWeb"/>
        <w:spacing w:before="0" w:beforeAutospacing="0" w:after="120" w:afterAutospacing="0"/>
        <w:ind w:left="426"/>
      </w:pPr>
      <w:hyperlink r:id="rId41" w:history="1">
        <w:r w:rsidR="0061088A" w:rsidRPr="00692ED7">
          <w:rPr>
            <w:rStyle w:val="Hyperlink"/>
            <w:color w:val="1155CC"/>
          </w:rPr>
          <w:t>https://www.vectorstock.com/royalty-free-vector/red-flat-badge-recommended-vector-31578947</w:t>
        </w:r>
      </w:hyperlink>
    </w:p>
    <w:p w14:paraId="0D687733" w14:textId="3E23F8F3" w:rsidR="0061088A" w:rsidRPr="00692ED7" w:rsidRDefault="0061088A" w:rsidP="0061088A">
      <w:pPr>
        <w:pStyle w:val="NormalWeb"/>
        <w:numPr>
          <w:ilvl w:val="0"/>
          <w:numId w:val="23"/>
        </w:numPr>
        <w:spacing w:before="0" w:beforeAutospacing="0" w:after="120" w:afterAutospacing="0"/>
      </w:pPr>
      <w:r w:rsidRPr="00692ED7">
        <w:t>Wooden frame</w:t>
      </w:r>
    </w:p>
    <w:p w14:paraId="0512638A" w14:textId="52EEDD41" w:rsidR="0061088A" w:rsidRPr="00692ED7" w:rsidRDefault="005D4D11" w:rsidP="00442C82">
      <w:pPr>
        <w:pStyle w:val="NormalWeb"/>
        <w:spacing w:before="0" w:beforeAutospacing="0" w:after="120" w:afterAutospacing="0"/>
        <w:ind w:left="426"/>
      </w:pPr>
      <w:hyperlink r:id="rId42" w:history="1">
        <w:r w:rsidR="0061088A" w:rsidRPr="00692ED7">
          <w:rPr>
            <w:rStyle w:val="Hyperlink"/>
            <w:color w:val="1155CC"/>
          </w:rPr>
          <w:t>https://m.media-amazon.com/images/I/41dgweLLGvL.jpg</w:t>
        </w:r>
      </w:hyperlink>
    </w:p>
    <w:p w14:paraId="767CA242" w14:textId="198D62A5" w:rsidR="0061088A" w:rsidRPr="00692ED7" w:rsidRDefault="0061088A" w:rsidP="0061088A">
      <w:pPr>
        <w:pStyle w:val="NormalWeb"/>
        <w:numPr>
          <w:ilvl w:val="0"/>
          <w:numId w:val="23"/>
        </w:numPr>
        <w:spacing w:before="0" w:beforeAutospacing="0" w:after="120" w:afterAutospacing="0"/>
      </w:pPr>
      <w:r w:rsidRPr="00692ED7">
        <w:t>Chalkboard main menu</w:t>
      </w:r>
    </w:p>
    <w:p w14:paraId="600E004C" w14:textId="0D0FA2A4" w:rsidR="0061088A" w:rsidRPr="00692ED7" w:rsidRDefault="005D4D11" w:rsidP="00442C82">
      <w:pPr>
        <w:pStyle w:val="NormalWeb"/>
        <w:spacing w:before="0" w:beforeAutospacing="0" w:after="120" w:afterAutospacing="0"/>
        <w:ind w:left="426"/>
      </w:pPr>
      <w:hyperlink r:id="rId43" w:history="1">
        <w:r w:rsidR="0061088A" w:rsidRPr="00692ED7">
          <w:rPr>
            <w:rStyle w:val="Hyperlink"/>
            <w:color w:val="1155CC"/>
          </w:rPr>
          <w:t>https://w7.pngwing.com/pngs/394/245/png-transparent-brown-and-green-chalkboard-illustration-board-of-education-bulletin-board-green-blackboard-chalk-white-miscellaneous-game-white.png</w:t>
        </w:r>
      </w:hyperlink>
    </w:p>
    <w:p w14:paraId="1106256F" w14:textId="72817F8B" w:rsidR="0061088A" w:rsidRPr="00692ED7" w:rsidRDefault="0061088A" w:rsidP="0061088A">
      <w:pPr>
        <w:pStyle w:val="NormalWeb"/>
        <w:numPr>
          <w:ilvl w:val="0"/>
          <w:numId w:val="23"/>
        </w:numPr>
        <w:spacing w:before="0" w:beforeAutospacing="0" w:after="120" w:afterAutospacing="0"/>
      </w:pPr>
      <w:r w:rsidRPr="00692ED7">
        <w:t>Chalkboard cake list</w:t>
      </w:r>
    </w:p>
    <w:p w14:paraId="6D06E869" w14:textId="27E0EF46" w:rsidR="0061088A" w:rsidRPr="00692ED7" w:rsidRDefault="005D4D11" w:rsidP="00442C82">
      <w:pPr>
        <w:pStyle w:val="NormalWeb"/>
        <w:spacing w:before="0" w:beforeAutospacing="0" w:after="120" w:afterAutospacing="0"/>
        <w:ind w:left="426"/>
      </w:pPr>
      <w:hyperlink r:id="rId44" w:history="1">
        <w:r w:rsidR="0061088A" w:rsidRPr="00692ED7">
          <w:rPr>
            <w:rStyle w:val="Hyperlink"/>
            <w:color w:val="1155CC"/>
          </w:rPr>
          <w:t>https://www.psdgraphics.com/wp-content/uploads/2009/08/chalkboard.jpg</w:t>
        </w:r>
      </w:hyperlink>
    </w:p>
    <w:p w14:paraId="0E64A17C" w14:textId="0AD5CDA1" w:rsidR="0061088A" w:rsidRPr="00692ED7" w:rsidRDefault="0061088A" w:rsidP="0061088A">
      <w:pPr>
        <w:pStyle w:val="NormalWeb"/>
        <w:numPr>
          <w:ilvl w:val="0"/>
          <w:numId w:val="23"/>
        </w:numPr>
        <w:spacing w:before="0" w:beforeAutospacing="0" w:after="120" w:afterAutospacing="0"/>
      </w:pPr>
      <w:r w:rsidRPr="00692ED7">
        <w:t>Cake list background</w:t>
      </w:r>
    </w:p>
    <w:p w14:paraId="473E6145" w14:textId="7B48498C" w:rsidR="0061088A" w:rsidRPr="00692ED7" w:rsidRDefault="005D4D11" w:rsidP="00442C82">
      <w:pPr>
        <w:pStyle w:val="NormalWeb"/>
        <w:spacing w:before="0" w:beforeAutospacing="0" w:after="120" w:afterAutospacing="0"/>
        <w:ind w:left="426"/>
      </w:pPr>
      <w:hyperlink r:id="rId45" w:history="1">
        <w:r w:rsidR="0061088A" w:rsidRPr="00692ED7">
          <w:rPr>
            <w:rStyle w:val="Hyperlink"/>
            <w:color w:val="1155CC"/>
          </w:rPr>
          <w:t>https://www.istockphoto.com/photo/coffee-shop-gm1279333349-377982444</w:t>
        </w:r>
      </w:hyperlink>
    </w:p>
    <w:p w14:paraId="1F3A80F7" w14:textId="77777777" w:rsidR="0061088A" w:rsidRPr="00692ED7" w:rsidRDefault="0061088A" w:rsidP="009F229D">
      <w:pPr>
        <w:pStyle w:val="NormalWeb"/>
        <w:spacing w:before="0" w:beforeAutospacing="0" w:after="0" w:afterAutospacing="0"/>
      </w:pPr>
    </w:p>
    <w:p w14:paraId="3FDD20CA" w14:textId="22723602" w:rsidR="00842715" w:rsidRPr="00692ED7" w:rsidRDefault="00D8659D" w:rsidP="00141764">
      <w:pPr>
        <w:pStyle w:val="ListParagraph"/>
        <w:numPr>
          <w:ilvl w:val="0"/>
          <w:numId w:val="21"/>
        </w:numPr>
        <w:spacing w:line="360" w:lineRule="auto"/>
      </w:pPr>
      <w:r w:rsidRPr="00692ED7">
        <w:t>Menu Sources:</w:t>
      </w:r>
    </w:p>
    <w:p w14:paraId="2BFDE63E" w14:textId="77777777" w:rsidR="0061088A" w:rsidRPr="00692ED7" w:rsidRDefault="005D4D11" w:rsidP="0061088A">
      <w:pPr>
        <w:pStyle w:val="NormalWeb"/>
        <w:spacing w:before="0" w:beforeAutospacing="0" w:after="120" w:afterAutospacing="0"/>
        <w:ind w:left="360"/>
      </w:pPr>
      <w:hyperlink r:id="rId46" w:history="1">
        <w:r w:rsidR="0061088A" w:rsidRPr="00692ED7">
          <w:rPr>
            <w:rStyle w:val="Hyperlink"/>
            <w:color w:val="1155CC"/>
          </w:rPr>
          <w:t>https://www.ovenfresh.in/cup-cake-frosting</w:t>
        </w:r>
      </w:hyperlink>
    </w:p>
    <w:p w14:paraId="4676B3C9" w14:textId="77777777" w:rsidR="0061088A" w:rsidRPr="00692ED7" w:rsidRDefault="005D4D11" w:rsidP="0061088A">
      <w:pPr>
        <w:pStyle w:val="NormalWeb"/>
        <w:spacing w:before="0" w:beforeAutospacing="0" w:after="120" w:afterAutospacing="0"/>
        <w:ind w:left="360"/>
      </w:pPr>
      <w:hyperlink r:id="rId47" w:history="1">
        <w:r w:rsidR="0061088A" w:rsidRPr="00692ED7">
          <w:rPr>
            <w:rStyle w:val="Hyperlink"/>
            <w:color w:val="1155CC"/>
          </w:rPr>
          <w:t>https://www.lolascupcakes.co.uk/SubMenu1/1/Cupcakes.htm</w:t>
        </w:r>
      </w:hyperlink>
    </w:p>
    <w:p w14:paraId="52DC0900" w14:textId="77777777" w:rsidR="0061088A" w:rsidRPr="00692ED7" w:rsidRDefault="005D4D11" w:rsidP="0061088A">
      <w:pPr>
        <w:pStyle w:val="NormalWeb"/>
        <w:spacing w:before="0" w:beforeAutospacing="0" w:after="120" w:afterAutospacing="0"/>
        <w:ind w:left="360"/>
      </w:pPr>
      <w:hyperlink r:id="rId48" w:history="1">
        <w:r w:rsidR="0061088A" w:rsidRPr="00692ED7">
          <w:rPr>
            <w:rStyle w:val="Hyperlink"/>
            <w:color w:val="1155CC"/>
          </w:rPr>
          <w:t>https://www.bakingo.com/cup-cakes</w:t>
        </w:r>
      </w:hyperlink>
    </w:p>
    <w:p w14:paraId="128EC000" w14:textId="554D1614" w:rsidR="0061088A" w:rsidRDefault="005D4D11" w:rsidP="00E3250C">
      <w:pPr>
        <w:pStyle w:val="NormalWeb"/>
        <w:spacing w:before="0" w:beforeAutospacing="0" w:after="0" w:afterAutospacing="0"/>
        <w:ind w:left="360"/>
        <w:rPr>
          <w:rStyle w:val="Hyperlink"/>
          <w:color w:val="1155CC"/>
        </w:rPr>
      </w:pPr>
      <w:hyperlink r:id="rId49" w:history="1">
        <w:r w:rsidR="0061088A" w:rsidRPr="00692ED7">
          <w:rPr>
            <w:rStyle w:val="Hyperlink"/>
            <w:color w:val="1155CC"/>
          </w:rPr>
          <w:t>https://ohmycupcakes.com/cupcakes</w:t>
        </w:r>
      </w:hyperlink>
    </w:p>
    <w:p w14:paraId="0954E711" w14:textId="77777777" w:rsidR="00692ED7" w:rsidRPr="00692ED7" w:rsidRDefault="00692ED7" w:rsidP="00E3250C">
      <w:pPr>
        <w:pStyle w:val="NormalWeb"/>
        <w:spacing w:before="0" w:beforeAutospacing="0" w:after="0" w:afterAutospacing="0"/>
        <w:ind w:left="360"/>
      </w:pPr>
    </w:p>
    <w:p w14:paraId="181DA48F" w14:textId="1A74D6C1" w:rsidR="002F11B8" w:rsidRPr="00692ED7" w:rsidRDefault="00D8659D" w:rsidP="002F11B8">
      <w:pPr>
        <w:pStyle w:val="ListParagraph"/>
        <w:numPr>
          <w:ilvl w:val="0"/>
          <w:numId w:val="21"/>
        </w:numPr>
        <w:spacing w:line="360" w:lineRule="auto"/>
      </w:pPr>
      <w:r w:rsidRPr="00692ED7">
        <w:t>Video Source:</w:t>
      </w:r>
    </w:p>
    <w:p w14:paraId="223D3323" w14:textId="1A7F7C87" w:rsidR="002E190E" w:rsidRPr="00692ED7" w:rsidRDefault="005D4D11" w:rsidP="002E190E">
      <w:pPr>
        <w:spacing w:line="360" w:lineRule="auto"/>
        <w:ind w:left="360"/>
        <w:rPr>
          <w:rStyle w:val="Hyperlink"/>
          <w:color w:val="1155CC"/>
        </w:rPr>
      </w:pPr>
      <w:hyperlink r:id="rId50" w:history="1">
        <w:r w:rsidR="002E190E" w:rsidRPr="00692ED7">
          <w:rPr>
            <w:rStyle w:val="Hyperlink"/>
            <w:color w:val="1155CC"/>
          </w:rPr>
          <w:t>https://www.youtube.com/watch?v=OYka-sAxXr0</w:t>
        </w:r>
      </w:hyperlink>
    </w:p>
    <w:p w14:paraId="27D8FE1E" w14:textId="750A3E7B" w:rsidR="000D6C4F" w:rsidRPr="00692ED7" w:rsidRDefault="00573A6B" w:rsidP="00573A6B">
      <w:pPr>
        <w:pStyle w:val="ListParagraph"/>
        <w:numPr>
          <w:ilvl w:val="0"/>
          <w:numId w:val="24"/>
        </w:numPr>
        <w:spacing w:line="360" w:lineRule="auto"/>
        <w:ind w:left="709"/>
      </w:pPr>
      <w:r w:rsidRPr="00692ED7">
        <w:lastRenderedPageBreak/>
        <w:t>Audio Source:</w:t>
      </w:r>
    </w:p>
    <w:p w14:paraId="250BEA40" w14:textId="3D7FF6A3" w:rsidR="00573A6B" w:rsidRPr="00692ED7" w:rsidRDefault="005D4D11" w:rsidP="00573A6B">
      <w:pPr>
        <w:spacing w:line="360" w:lineRule="auto"/>
        <w:ind w:left="349"/>
        <w:rPr>
          <w:color w:val="3667C3" w:themeColor="accent2" w:themeShade="BF"/>
        </w:rPr>
      </w:pPr>
      <w:hyperlink r:id="rId51" w:history="1">
        <w:r w:rsidR="009056FD" w:rsidRPr="00692ED7">
          <w:rPr>
            <w:rStyle w:val="Hyperlink"/>
            <w:color w:val="3667C3" w:themeColor="accent2" w:themeShade="BF"/>
          </w:rPr>
          <w:t>https://www.youtube.com/watch?v=g8syRhvSZdk</w:t>
        </w:r>
      </w:hyperlink>
      <w:hyperlink r:id="rId52" w:history="1"/>
      <w:r w:rsidR="00573A6B" w:rsidRPr="00692ED7">
        <w:rPr>
          <w:color w:val="3667C3" w:themeColor="accent2" w:themeShade="BF"/>
        </w:rP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2440092984 – Mochammad Kelvin RA</w:t>
      </w:r>
    </w:p>
    <w:sectPr w:rsidR="00842715" w:rsidRPr="00682E72"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EEFEE" w14:textId="77777777" w:rsidR="005D4D11" w:rsidRDefault="005D4D11" w:rsidP="00273E4A">
      <w:r>
        <w:separator/>
      </w:r>
    </w:p>
  </w:endnote>
  <w:endnote w:type="continuationSeparator" w:id="0">
    <w:p w14:paraId="431E9D71" w14:textId="77777777" w:rsidR="005D4D11" w:rsidRDefault="005D4D11"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2453D" w14:textId="77777777" w:rsidR="005D4D11" w:rsidRDefault="005D4D11" w:rsidP="00273E4A">
      <w:r>
        <w:separator/>
      </w:r>
    </w:p>
  </w:footnote>
  <w:footnote w:type="continuationSeparator" w:id="0">
    <w:p w14:paraId="2D2B7EB9" w14:textId="77777777" w:rsidR="005D4D11" w:rsidRDefault="005D4D11"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40F0A"/>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3D"/>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D7938"/>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ABC"/>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0D19"/>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4D11"/>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2ED7"/>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B7D39"/>
    <w:rsid w:val="007C0E92"/>
    <w:rsid w:val="007C1C37"/>
    <w:rsid w:val="007D51E0"/>
    <w:rsid w:val="007D7A5F"/>
    <w:rsid w:val="007E0EE7"/>
    <w:rsid w:val="007F3964"/>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1E64"/>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0B6F"/>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386A"/>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B8D"/>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27AD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50C"/>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E5C8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crypted-tbn0.gstatic.com/images?q=tbn:ANd9GcTZehoaaXbGp3PpDYDg2EKXyzIFWtgFnFcHsg&amp;usqp=CAU" TargetMode="External"/><Relationship Id="rId21" Type="http://schemas.openxmlformats.org/officeDocument/2006/relationships/image" Target="media/image14.jpeg"/><Relationship Id="rId34" Type="http://schemas.openxmlformats.org/officeDocument/2006/relationships/hyperlink" Target="https://library.kissclipart.com/20181217/lhe/kissclipart-dessert-vector-png-clipart-cheesecake-mousse-custa-324c7cb4f42d3c67.png" TargetMode="External"/><Relationship Id="rId42" Type="http://schemas.openxmlformats.org/officeDocument/2006/relationships/hyperlink" Target="https://m.media-amazon.com/images/I/41dgweLLGvL.jpg" TargetMode="External"/><Relationship Id="rId47" Type="http://schemas.openxmlformats.org/officeDocument/2006/relationships/hyperlink" Target="https://www.lolascupcakes.co.uk/SubMenu1/1/Cupcakes.htm" TargetMode="External"/><Relationship Id="rId50" Type="http://schemas.openxmlformats.org/officeDocument/2006/relationships/hyperlink" Target="https://www.youtube.com/watch?v=OYka-sAxXr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akash-kumar04.github.io/Me/images/mountain.png"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MQUVueObase0qqPXvgYw-_Hu9b6WrIH222Q&amp;usqp=CAU" TargetMode="External"/><Relationship Id="rId37" Type="http://schemas.openxmlformats.org/officeDocument/2006/relationships/hyperlink" Target="https://encrypted-tbn0.gstatic.com/images?q=tbn:ANd9GcQ03dyHFcMB8EXJwuaafc-rQ-V2o1npL0QtHQ&amp;usqp=CAU" TargetMode="External"/><Relationship Id="rId40" Type="http://schemas.openxmlformats.org/officeDocument/2006/relationships/hyperlink" Target="https://i.etsystatic.com/18461744/r/il/5d837d/1660153479/il_fullxfull.1660153479_90gf.jpg" TargetMode="External"/><Relationship Id="rId45" Type="http://schemas.openxmlformats.org/officeDocument/2006/relationships/hyperlink" Target="https://www.istockphoto.com/photo/coffee-shop-gm1279333349-377982444"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SRiVM6j9CQQ4k_7TNEE7mX7-8hJq1iruYuoQ&amp;usqp=CAU" TargetMode="External"/><Relationship Id="rId35" Type="http://schemas.openxmlformats.org/officeDocument/2006/relationships/hyperlink" Target="https://encrypted-tbn0.gstatic.com/images?q=tbn:ANd9GcSkJ8cPo2SwckE77haLuMlGHJRTcBt7oHXVjw&amp;usqp=CAU" TargetMode="External"/><Relationship Id="rId43" Type="http://schemas.openxmlformats.org/officeDocument/2006/relationships/hyperlink" Target="https://w7.pngwing.com/pngs/394/245/png-transparent-brown-and-green-chalkboard-illustration-board-of-education-bulletin-board-green-blackboard-chalk-white-miscellaneous-game-white.png" TargetMode="External"/><Relationship Id="rId48" Type="http://schemas.openxmlformats.org/officeDocument/2006/relationships/hyperlink" Target="https://www.bakingo.com/cup-cak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rypted-tbn0.gstatic.com/images?q=tbn:ANd9GcQur3A-Ile7ndezTXXGjZUxS7w1kiUYwDFehQ&amp;usqp=CAU" TargetMode="External"/><Relationship Id="rId38" Type="http://schemas.openxmlformats.org/officeDocument/2006/relationships/hyperlink" Target="https://i.dlpng.com/static/png/6897227_preview.png" TargetMode="External"/><Relationship Id="rId46" Type="http://schemas.openxmlformats.org/officeDocument/2006/relationships/hyperlink" Target="https://www.ovenfresh.in/cup-cake-frosting" TargetMode="External"/><Relationship Id="rId20" Type="http://schemas.openxmlformats.org/officeDocument/2006/relationships/image" Target="media/image13.jpeg"/><Relationship Id="rId41" Type="http://schemas.openxmlformats.org/officeDocument/2006/relationships/hyperlink" Target="https://www.vectorstock.com/royalty-free-vector/red-flat-badge-recommended-vector-3157894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T1JbBh95vDaNhTc2YqaYcLXc5Q0mXO9HYrFilfm-UvT6ShmmmSF73owdD440fV8jIaISU&amp;usqp=CAU" TargetMode="External"/><Relationship Id="rId49" Type="http://schemas.openxmlformats.org/officeDocument/2006/relationships/hyperlink" Target="https://ohmycupcakes.com/cupcak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crypted-tbn0.gstatic.com/images?q=tbn:ANd9GcTSSePPpQoTauxS39xtD7OXVudOiOBs43zcGg&amp;usqp=CAU" TargetMode="External"/><Relationship Id="rId44" Type="http://schemas.openxmlformats.org/officeDocument/2006/relationships/hyperlink" Target="https://www.psdgraphics.com/wp-content/uploads/2009/08/chalkboard.jpg" TargetMode="External"/><Relationship Id="rId52" Type="http://schemas.openxmlformats.org/officeDocument/2006/relationships/hyperlink" Target="https://www.youtube.com/watch?v=g8syRhvSZd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448</TotalTime>
  <Pages>8</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Levandio Jonathan</cp:lastModifiedBy>
  <cp:revision>359</cp:revision>
  <dcterms:created xsi:type="dcterms:W3CDTF">2017-10-20T05:51:00Z</dcterms:created>
  <dcterms:modified xsi:type="dcterms:W3CDTF">2022-02-18T08:07:00Z</dcterms:modified>
</cp:coreProperties>
</file>